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10692" w:type="dxa"/>
        <w:tblInd w:w="-72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20"/>
        <w:gridCol w:w="630"/>
        <w:gridCol w:w="2312"/>
        <w:gridCol w:w="423"/>
        <w:gridCol w:w="660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12" w:hRule="atLeast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>
            <w:pPr>
              <w:pStyle w:val="6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bookmarkStart w:id="0" w:name="_GoBack"/>
            <w:bookmarkEnd w:id="0"/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40005</wp:posOffset>
                      </wp:positionV>
                      <wp:extent cx="1933575" cy="1744345"/>
                      <wp:effectExtent l="0" t="0" r="9525" b="8255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252730" y="1503045"/>
                                <a:ext cx="1933575" cy="1744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ascii="Calibri" w:hAnsi="Calibri" w:cs="Calibri"/>
                                    </w:rPr>
                                    <w:drawing>
                                      <wp:inline distT="0" distB="0" distL="114300" distR="114300">
                                        <wp:extent cx="1905635" cy="1674495"/>
                                        <wp:effectExtent l="0" t="0" r="18415" b="1905"/>
                                        <wp:docPr id="2" name="Picture 2" descr="ahsanimg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Picture 2" descr="ahsanimg1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05635" cy="16744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1pt;margin-top:3.15pt;height:137.35pt;width:152.25pt;z-index:251661312;mso-width-relative:page;mso-height-relative:page;" fillcolor="#3C76A6 [3208]" filled="t" stroked="f" coordsize="21600,21600" o:gfxdata="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HPMozbYAAAACAEA&#10;AA8AAAAAAAAAAQAgAAAAIgAAAGRycy9kb3ducmV2LnhtbFBLAQIUABQAAAAIAIdO4kBxCXoeUwIA&#10;AKYEAAAOAAAAAAAAAAEAIAAAACcBAABkcnMvZTJvRG9jLnhtbFBLBQYAAAAABgAGAFkBAADsBQAA&#10;AAA=&#10;">
                      <v:fill on="t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ascii="Calibri" w:hAnsi="Calibri" w:cs="Calibri"/>
                              </w:rPr>
                              <w:drawing>
                                <wp:inline distT="0" distB="0" distL="114300" distR="114300">
                                  <wp:extent cx="1905635" cy="1674495"/>
                                  <wp:effectExtent l="0" t="0" r="18415" b="1905"/>
                                  <wp:docPr id="2" name="Picture 2" descr="ahsanimg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ahsanimg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635" cy="1674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>
            <w:pPr>
              <w:pStyle w:val="6"/>
              <w:kinsoku w:val="0"/>
              <w:overflowPunct w:val="0"/>
              <w:rPr>
                <w:rFonts w:ascii="Times New Roman" w:hAnsi="Times New Roman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>
            <w:pPr>
              <w:pStyle w:val="13"/>
            </w:pPr>
            <w:r>
              <w:t>Ahsan</w:t>
            </w:r>
            <w:r>
              <w:br w:type="textWrapping"/>
            </w:r>
            <w:r>
              <w:t>Sajjad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589" w:hRule="atLeast"/>
        </w:trPr>
        <w:tc>
          <w:tcPr>
            <w:tcW w:w="3662" w:type="dxa"/>
            <w:gridSpan w:val="3"/>
            <w:vMerge w:val="continue"/>
            <w:tcBorders>
              <w:bottom w:val="nil"/>
            </w:tcBorders>
          </w:tcPr>
          <w:p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continue"/>
            <w:tcBorders>
              <w:bottom w:val="nil"/>
            </w:tcBorders>
          </w:tcPr>
          <w:p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>
            <w:pPr>
              <w:pStyle w:val="3"/>
              <w:rPr>
                <w:rFonts w:hint="default" w:ascii="Calibri" w:hAnsi="Calibri" w:cs="Calibri"/>
                <w:color w:val="0072C7"/>
                <w:lang w:val="en-US"/>
              </w:rPr>
            </w:pPr>
            <w:r>
              <w:rPr>
                <w:rFonts w:ascii="Calibri" w:hAnsi="Calibri" w:cs="Calibri"/>
                <w:color w:val="0072C7"/>
                <w:lang w:val="en-US"/>
              </w:rPr>
              <w:t>P</w:t>
            </w:r>
            <w:r>
              <w:rPr>
                <w:rFonts w:hint="default" w:ascii="Calibri" w:hAnsi="Calibri" w:cs="Calibri"/>
                <w:color w:val="0072C7"/>
                <w:lang w:val="en-US"/>
              </w:rPr>
              <w:t>ERSIONAL DATA</w:t>
            </w:r>
          </w:p>
          <w:p>
            <w:pPr>
              <w:rPr>
                <w:rFonts w:hint="default"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</w:t>
            </w:r>
            <w:r>
              <w:rPr>
                <w:rFonts w:hint="default" w:ascii="Calibri" w:hAnsi="Calibri" w:cs="Calibri"/>
                <w:lang w:val="en-US"/>
              </w:rPr>
              <w:t>ather Name:  ABDUL HAQ</w:t>
            </w:r>
          </w:p>
          <w:p>
            <w:pPr>
              <w:rPr>
                <w:rFonts w:hint="default" w:ascii="Calibri" w:hAnsi="Calibri" w:cs="Calibri"/>
                <w:lang w:val="en-US"/>
              </w:rPr>
            </w:pPr>
            <w:r>
              <w:rPr>
                <w:rFonts w:hint="default" w:ascii="Calibri" w:hAnsi="Calibri" w:cs="Calibri"/>
                <w:lang w:val="en-US"/>
              </w:rPr>
              <w:t>DOB :  25-07-2003</w:t>
            </w:r>
          </w:p>
          <w:p>
            <w:pPr>
              <w:rPr>
                <w:rFonts w:hint="default" w:ascii="Calibri" w:hAnsi="Calibri" w:cs="Calibri"/>
                <w:lang w:val="en-US"/>
              </w:rPr>
            </w:pPr>
            <w:r>
              <w:rPr>
                <w:rFonts w:hint="default" w:ascii="Calibri" w:hAnsi="Calibri" w:cs="Calibri"/>
                <w:lang w:val="en-US"/>
              </w:rPr>
              <w:t>CNIC NUMBER : 42401-3727370-5</w:t>
            </w:r>
          </w:p>
          <w:p>
            <w:pPr>
              <w:rPr>
                <w:rFonts w:hint="default" w:ascii="Calibri" w:hAnsi="Calibri" w:cs="Calibri"/>
                <w:lang w:val="en-US"/>
              </w:rPr>
            </w:pPr>
            <w:r>
              <w:rPr>
                <w:rFonts w:hint="default" w:ascii="Calibri" w:hAnsi="Calibri" w:cs="Calibri"/>
                <w:lang w:val="en-US"/>
              </w:rPr>
              <w:t>Martial Status : Unmarried</w:t>
            </w:r>
          </w:p>
          <w:p>
            <w:pPr>
              <w:rPr>
                <w:rFonts w:hint="default" w:ascii="Calibri" w:hAnsi="Calibri" w:cs="Calibri"/>
                <w:lang w:val="en-US"/>
              </w:rPr>
            </w:pPr>
            <w:r>
              <w:rPr>
                <w:rFonts w:hint="default" w:ascii="Calibri" w:hAnsi="Calibri" w:cs="Calibri"/>
                <w:lang w:val="en-US"/>
              </w:rPr>
              <w:t>Religion : Islam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2B54734DFE884E2C9C01E144E72010F9"/>
              </w:placeholder>
              <w:temporary/>
              <w:showingPlcHdr/>
              <w15:appearance w15:val="hidden"/>
            </w:sdtPr>
            <w:sdtEndPr>
              <w:rPr>
                <w:rFonts w:ascii="Calibri" w:hAnsi="Calibri" w:cs="Calibri"/>
                <w:color w:val="0072C7"/>
              </w:rPr>
            </w:sdtEndPr>
            <w:sdtContent>
              <w:p>
                <w:pPr>
                  <w:pStyle w:val="3"/>
                  <w:rPr>
                    <w:rFonts w:ascii="Calibri" w:hAnsi="Calibri" w:cs="Calibri"/>
                    <w:color w:val="0072C7"/>
                  </w:rPr>
                </w:pPr>
                <w:r>
                  <w:t>Education</w:t>
                </w:r>
              </w:p>
            </w:sdtContent>
          </w:sdt>
          <w:p>
            <w:pPr>
              <w:pStyle w:val="28"/>
              <w:numPr>
                <w:numId w:val="0"/>
              </w:numPr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F.G public School Manora Cantt Cantt Karachi.</w:t>
            </w:r>
          </w:p>
          <w:p>
            <w:pPr>
              <w:pStyle w:val="28"/>
              <w:numPr>
                <w:numId w:val="0"/>
              </w:numPr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Bahria College Karachi NOR-1.</w:t>
            </w:r>
          </w:p>
          <w:p>
            <w:pPr>
              <w:pStyle w:val="28"/>
              <w:numPr>
                <w:numId w:val="0"/>
              </w:numPr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10 With 89%</w:t>
            </w:r>
          </w:p>
          <w:p>
            <w:pPr>
              <w:pStyle w:val="28"/>
              <w:numPr>
                <w:numId w:val="0"/>
              </w:numPr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/>
                <w:b w:val="0"/>
                <w:bCs/>
                <w:lang w:val="en-US"/>
              </w:rPr>
              <w:t>12 With 94%</w:t>
            </w:r>
          </w:p>
          <w:sdt>
            <w:sdtPr>
              <w:rPr>
                <w:rFonts w:ascii="Calibri" w:hAnsi="Calibri" w:cs="Calibri"/>
                <w:color w:val="0072C7"/>
              </w:rPr>
              <w:id w:val="-1730222568"/>
              <w:placeholder>
                <w:docPart w:val="5A6D554123014343AE303344C1CF8408"/>
              </w:placeholder>
              <w:temporary/>
              <w:showingPlcHdr/>
              <w15:appearance w15:val="hidden"/>
            </w:sdtPr>
            <w:sdtEndPr>
              <w:rPr>
                <w:rFonts w:ascii="Calibri" w:hAnsi="Calibri" w:cs="Calibri"/>
                <w:color w:val="0072C7"/>
              </w:rPr>
            </w:sdtEndPr>
            <w:sdtContent>
              <w:p>
                <w:pPr>
                  <w:pStyle w:val="3"/>
                  <w:rPr>
                    <w:rFonts w:ascii="Calibri" w:hAnsi="Calibri" w:cs="Calibri"/>
                    <w:color w:val="0072C7"/>
                  </w:rPr>
                </w:pPr>
                <w:r>
                  <w:t>Communication</w:t>
                </w:r>
              </w:p>
            </w:sdtContent>
          </w:sdt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60" w:afterAutospacing="0"/>
              <w:ind w:left="420" w:leftChars="0" w:right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ascii="Arial" w:hAnsi="Arial" w:cs="Arial"/>
                <w:i w:val="0"/>
                <w:iCs w:val="0"/>
                <w:caps w:val="0"/>
                <w:color w:val="20212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Ability to handle basic math computation and handle large sums of money accurately.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60" w:afterAutospacing="0"/>
              <w:ind w:left="420" w:leftChars="0" w:right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0212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Deliver superior guest service.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60" w:afterAutospacing="0"/>
              <w:ind w:left="420" w:leftChars="0" w:right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0212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Ability to stand or walk 100% of the time.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60" w:afterAutospacing="0"/>
              <w:ind w:left="420" w:leftChars="0" w:right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0212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Excellent written/verbal communication skills.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60" w:afterAutospacing="0"/>
              <w:ind w:left="420" w:leftChars="0" w:right="0" w:hanging="420" w:firstLineChars="0"/>
              <w:jc w:val="left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0212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Excellent customer service skills.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60" w:afterAutospacing="0"/>
              <w:ind w:left="420" w:leftChars="0" w:right="0" w:hanging="420" w:firstLineChars="0"/>
              <w:jc w:val="left"/>
              <w:rPr>
                <w:rFonts w:ascii="Calibri" w:hAnsi="Calibri" w:cs="Calibri"/>
              </w:rPr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0212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Dedicated team player.</w:t>
            </w:r>
          </w:p>
          <w:p>
            <w:pPr>
              <w:pStyle w:val="3"/>
              <w:rPr>
                <w:rFonts w:hint="default" w:ascii="Calibri" w:hAnsi="Calibri" w:cs="Calibri"/>
                <w:color w:val="0072C7"/>
                <w:lang w:val="en-US"/>
              </w:rPr>
            </w:pPr>
            <w:r>
              <w:rPr>
                <w:rFonts w:ascii="Calibri" w:hAnsi="Calibri" w:cs="Calibri"/>
                <w:color w:val="0072C7"/>
                <w:lang w:val="en-US"/>
              </w:rPr>
              <w:t>C</w:t>
            </w:r>
            <w:r>
              <w:rPr>
                <w:rFonts w:hint="default" w:ascii="Calibri" w:hAnsi="Calibri" w:cs="Calibri"/>
                <w:color w:val="0072C7"/>
                <w:lang w:val="en-US"/>
              </w:rPr>
              <w:t>AREER OBJECTIVE</w:t>
            </w:r>
          </w:p>
          <w:p>
            <w:pPr>
              <w:rPr>
                <w:rFonts w:hint="default"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</w:t>
            </w:r>
            <w:r>
              <w:rPr>
                <w:rFonts w:hint="default" w:ascii="Calibri" w:hAnsi="Calibri" w:cs="Calibri"/>
                <w:lang w:val="en-US"/>
              </w:rPr>
              <w:t>o acquire a position in an organization which can provide an opportunity to face challenge by utilizing my work . Communication and planning skills toward the positive growth of the organization and my career as well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DEF88FBF817043918FAAA6FAC5FD585F"/>
              </w:placeholder>
              <w:temporary/>
              <w:showingPlcHdr/>
              <w15:appearance w15:val="hidden"/>
            </w:sdtPr>
            <w:sdtEndPr>
              <w:rPr>
                <w:rFonts w:ascii="Calibri" w:hAnsi="Calibri" w:cs="Calibri"/>
                <w:color w:val="0072C7"/>
              </w:rPr>
            </w:sdtEndPr>
            <w:sdtContent>
              <w:p>
                <w:pPr>
                  <w:pStyle w:val="3"/>
                  <w:rPr>
                    <w:rFonts w:ascii="Calibri" w:hAnsi="Calibri" w:cs="Calibri"/>
                    <w:color w:val="0072C7"/>
                  </w:rPr>
                </w:pPr>
                <w:r>
                  <w:t>References</w:t>
                </w:r>
              </w:p>
            </w:sdtContent>
          </w:sdt>
          <w:p>
            <w:pPr>
              <w:rPr>
                <w:rFonts w:hint="default" w:ascii="Calibri" w:hAnsi="Calibri" w:cs="Calibri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</w:t>
            </w:r>
            <w:r>
              <w:rPr>
                <w:rFonts w:hint="default" w:ascii="Calibri" w:hAnsi="Calibri" w:cs="Calibri"/>
                <w:lang w:val="en-US"/>
              </w:rPr>
              <w:t>o be furnished upon request.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4" w:hRule="atLeast"/>
        </w:trPr>
        <w:tc>
          <w:tcPr>
            <w:tcW w:w="720" w:type="dxa"/>
          </w:tcPr>
          <w:p>
            <w:pPr>
              <w:pStyle w:val="6"/>
              <w:kinsoku w:val="0"/>
              <w:overflowPunct w:val="0"/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>
            <w:pPr>
              <w:pStyle w:val="6"/>
              <w:kinsoku w:val="0"/>
              <w:overflowPunct w:val="0"/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/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43" w:hRule="atLeast"/>
        </w:trPr>
        <w:tc>
          <w:tcPr>
            <w:tcW w:w="720" w:type="dxa"/>
          </w:tcPr>
          <w:p>
            <w:pPr>
              <w:pStyle w:val="21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21"/>
              <w:jc w:val="center"/>
              <w:rPr>
                <w:rStyle w:val="11"/>
                <w:rFonts w:ascii="Calibri" w:hAnsi="Calibri" w:cs="Calibri"/>
                <w:b w:val="0"/>
                <w:bCs w:val="0"/>
                <w:color w:val="666666"/>
              </w:rPr>
            </w:pPr>
            <w:r>
              <mc:AlternateContent>
                <mc:Choice Requires="wpg">
                  <w:drawing>
                    <wp:inline distT="0" distB="0" distL="0" distR="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gps icon" style="height:26.25pt;width:26.55pt;" coordsize="337185,333375" o:gfxdata="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">
                      <o:lock v:ext="edit" aspectratio="f"/>
                      <v:shape id="Freeform: Shape 142" o:spid="_x0000_s1026" o:spt="100" style="position:absolute;left:0;top:0;height:333375;width:337185;v-text-anchor:middle;" fillcolor="#2C567A [3204]" filled="t" stroked="f" coordsize="2647519,2612594" o:gfxdata="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sfLvQAA&#10;ANw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    <v:path o:connectlocs="183318,331566;181742,332417;181836,332457;196420,322936;191325,324152;183683,325124;183319,324152;188657,323666;196420,322936;209673,321664;209362,321752;209522,321721;114597,319837;119995,321235;122300,321356;128730,324516;131641,325124;131823,325185;132490,324516;135038,325246;137585,325853;142605,327023;142680,326947;148503,327920;151293,328406;154083,328649;159785,328892;167549,328770;167886,328770;168640,328345;170339,327798;172067,327768;173250,327919;173569,328770;176283,328770;175434,329986;174949,330594;173371,331323;170460,331323;166700,331080;158572,330837;152506,330350;147169,329621;141831,328770;133703,327555;127395,325489;127468,325436;123756,324273;120481,322815;116720,321599;112838,320262;114597,319837;186006,317231;184153,317515;171334,318163;175555,318682;176647,318439;184168,317588;185406,317347;197523,315470;191227,316433;193388,316495;196496,315917;220503,315189;200758,320457;210750,318227;93914,312727;107864,318682;112838,320262;116599,321599;120359,322815;123635,324273;122907,324881;120966,324516;114051,321964;110655,320627;107258,319168;102769,317588;98888,315887;95855,314307;93914,312727;99616,309688;106287,313091;105438,313578;97675,309810;99616,309688;74990,301423;83239,306042;84937,307987;81055,305920;78144,304097;74990,301423;89455,298305;89456,298339;89866,298836;89911,298628;266614,290326;266173,290363;258895,295589;251737,299479;246642,302517;243852,303733;240941,304948;237423,306771;234754,308351;230872,309931;226869,311390;225777,312484;224079,313091;219833,313821;214374,315522;209400,317102;203941,318682;197148,320384;187565,321964;187322,322329;182714,323483;182834,323544;187951,322262;188050,321964;197633,320384;204427,318682;209886,317102;214859,315522;220318,313821;224564,313091;221690,314819;221774,314793;224807,312970;226505,312362;226618,312331;227354,311511;231357,310053;235239,308473;237908,306893;241426,305070;244337,303854;246334,302985;247370,302274;252465,299236;259622,295346;58592,288646;59053,289041;59210,289122;267428,285473;267386,285501;267386,285536;267579,285564;267629,285501;270049,283658;269332,284154;269206,284286;269697,283971;48687,277536;53268,282941;49636,278573;278638,277533;278627,277537;278547,278087;276606,280275;274301,282827;274440,282795;276606,280397;278547,278209;278638,277533;60544,274796;60784,275089;60796,275049;42600,272010;45754,274076;45909,274259;47346,274578;50606,277601;55095,281247;57036,283921;58128,285258;62737,289148;61403,290241;57110,285462;56915,285501;56915,285501;60977,290024;61403,290241;62737,289148;74262,298263;71957,298992;72806,299600;69409,299722;67226,298263;65164,296683;60069,292429;55338,288175;50970,283921;48908,281855;46967,279667;47695,278695;50121,280883;52790,282949;56065,286474;56344,286713;52790,282949;50243,280883;47816,278695;45148,275413;42600,272010;309845,252685;309783,252711;308458,255897;308571,237458;305356,242111;303779,245028;302202,247702;298441,252685;295166,257668;292255,261679;292012,261828;291813,262123;292133,261922;295045,257911;298320,252928;302081,247945;303658,245271;305235,242354;308510,237614;318260,237036;317244,239315;315061,243691;317244,239315;318260,237036;321126,235791;319549,240531;316759,245636;313969,250862;311422,254144;313120,250740;314576,247337;315667,245514;317123,243083;318458,240652;321126,235791;313274,225372;310330,230564;310276,230689;313241,225460;314889,213613;311350,223300;303906,238547;302815,240274;302809,240288;300261,244663;297714,249404;294802,253050;292376,257182;278061,273347;273330,277358;272876,277704;272681,277903;270702,279518;269085,281369;263140,285866;262209,286455;259679,288522;259314,288760;258773,289269;254042,292429;249311,295346;248770,295621;245566,297706;244573,298208;243610,298871;240334,300694;237274,301897;230453,305344;214451,311323;203300,314196;212312,312484;214010,312119;219469,310174;222866,309081;228325,306285;234511,304097;238475,302540;240213,301545;241790,301059;243973,299843;244547,299444;246036,298020;249311,296076;253037,294246;254406,293402;259137,290241;261199,288297;263504,286838;269448,282341;273694,278330;278425,274320;292740,258154;294710,254799;294802,254508;297956,249646;298927,248188;300217,246395;300625,245636;303172,241260;308146,230929;312999,219869;314424,215372;328162,202853;327798,203096;327798,203096;329308,195650;329264,195865;329618,196290;330710,197505;331438,197019;331456,196926;330952,197262;329739,196168;328227,181843;328142,181848;327989,181856;328041,182434;327920,185472;327434,187296;324523,191914;323795,195925;323067,197262;321854,203096;320520,207715;319064,212212;318215,215736;317244,219383;318018,218176;318700,215615;319307,211968;320762,207471;322097,202853;323310,197019;324038,195682;324766,191671;327677,187052;325736,196411;324280,204190;321005,214156;320357,215166;320080,216678;319185,219261;315789,226675;314212,230564;313241,232631;312028,234818;308753,240652;305235,246365;300746,254022;295773,261558;292497,265812;288979,269944;287766,271646;286432,273347;284370,275049;280997,278790;281094,279181;277576,282827;273816,285501;270783,287932;267910,290036;268357,289999;271511,287689;274544,285258;278304,282584;281822,278938;281701,278452;285097,274684;287160,272983;288494,271281;289707,269579;293225,265447;296500,261193;301474,253657;305963,246000;309481,240288;312756,234454;313969,232266;314939,230200;316517,226311;319913,218896;321248,213913;324523,203947;325979,196168;327920,186809;328357,185165;328041,185108;328162,182069;330831,179274;329418,185171;329418,185171;330831,179274;331923,178058;331195,179638;331195,179638;331028,182950;330952,186080;329739,189820;329739,190247;331195,186080;331438,179638;332003,178411;326706,172832;325911,174715;325615,177451;325232,176173;325092,176353;325493,177694;325251,179638;325736,181218;326112,181198;325857,180368;326100,178423;326706,172832;336897,169550;337139,169672;337018,174777;337139,178301;336775,184743;336411,188389;335319,193737;334956,198234;333136,206499;331438,213670;328405,215007;328648,214278;329133,209173;330952,203825;332408,202975;332408,202974;333985,193737;334834,189362;335562,184865;336169,180611;336411,176600;336533,173197;336775,171373;336897,169550;17085,113196;17145,113226;17151,113209;24404,95775;21735,100758;19551,102581;19546,102697;19335,107350;19341,107339;19551,102702;21735,100879;24404,95896;24495,95957;24540,95866;25859,85200;24161,86416;21614,91764;22196,92231;22215,92149;21735,91764;24282,86416;25786,85340;35200,78272;35047,78395;34397,80901;33987,82162;22827,102581;21250,107564;19794,112669;16640,123364;14578,130657;13607,136126;13122,138922;12758,141717;11666,149253;11302,153872;11909,158733;12193,156084;12151,155208;12637,150104;13728,142568;14594,141527;15852,133096;15791,131629;16989,128187;17702,125297;17489,125795;16761,125552;14941,130779;15063,133696;14214,139287;14092,140259;12879,141717;13243,138922;13728,136126;14699,130657;16761,123364;19915,112669;21371,107564;22948,102581;34108,82162;35200,78272;37384,66118;37384,66118;37990,66604;37990,66604;59243,48814;59220,48833;59149,48913;58158,49953;57907,50318;57744,50504;57036,51533;49636,60284;47574,62715;45512,65267;36396,75361;45633,65146;47695,62594;49757,60163;57157,51412;57907,50318;59149,48913;62322,40433;61275,40798;60497,41088;60311,41324;58977,42539;55580,44727;53275,47279;51092,49832;49636,51169;49587,51107;48211,52764;45875,55666;42115,59798;42721,60527;42733,60517;42236,59920;45997,55787;49757,51169;51213,49832;53397,47279;55701,44727;59098,42539;60433,41324;61888,40777;62348,40634;238029,18474;244216,21269;246885,23457;240941,20540;238029,18474;217892,9601;222744,10695;229538,14098;217892,9601;144864,8796;142316,9115;136857,9844;131520,11060;129215,11789;126546,12518;120706,13668;119631,14098;112232,16651;104953,19568;99858,21877;96461,23214;88091,27103;84088,29656;80206,32208;74019,36827;68196,41445;62624,46316;63101,46915;64284,46102;65291,45350;68924,42174;74747,37556;80934,32937;84816,30385;88819,27833;97189,23943;100465,22242;105560,19932;112838,17015;120238,14463;123346,13851;124848,13337;145286,8919;188247,6183;190840,6441;194358,7657;191689,7292;186109,6198;188247,6183;202364,5226;207338,5590;213404,8021;205882,6684;202364,5226;161787,5195;147775,5955;138071,7292;133461,8507;129457,9966;123877,10695;102769,18838;95127,22242;92822,23092;90760,24186;86878,26252;80813,29413;76203,33059;62859,43511;60070,45941;57342,48437;57400,48495;36413,73168;32167,79002;30226,82526;28286,85808;24646,92614;20688,98864;20643,99056;19309,102702;18338,104404;18096,104647;17019,108233;16761,110360;16519,113398;14820,118381;13243,123364;11545,130657;10574,137342;9968,144027;10817,139408;10896,139027;11060,137220;12030,130536;12334,130637;12360,130524;12030,130414;13729,123121;15305,118138;16996,113178;16883,113155;17125,110116;18460,104404;19430,102702;19463,102614;20764,99056;24768,92736;28407,85930;30348,82648;32289,79123;36535,73289;57521,48616;63101,43512;76445,33059;81055,29413;87121,26253;91002,24186;93065,23092;95370,22242;103012,18838;124120,10695;129700,9966;133703,8507;138313,7292;148018,5955;162029,5241;173291,5620;178830,0;184532,364;190355,972;194237,1944;196784,3160;199938,2552;204669,3646;207581,4496;207459,4618;207338,5469;202364,5104;200666,4618;198968,4253;195692,3524;192417,2795;189020,2309;185260,2309;182227,2309;177496,2309;177274,2238;175191,3281;175919,4496;183198,5955;179959,6012;180013,6016;183440,5955;186352,6320;191932,7413;194601,7778;199089,8751;203699,9723;208187,10817;212676,12154;214859,12761;217043,13491;217071,13516;218637,13787;222432,15200;222962,16004;223108,16043;226505,17380;229416,18595;232328,19932;234511,21148;235967,21877;237544,22728;242882,25766;249675,30142;253193,32573;253295,32646;255093,33740;323553,162744;323501,163761;324887,163959;326221,164932;326828,168213;329133,172103;330103,172191;330103,171252;331089,168507;331074,167970;332044,164689;333379,164689;335441,163352;335683,168700;335077,171252;334349,173683;333985,177694;333864,179760;333621,181826;333104,182172;333136,182312;333631,181981;333864,180003;333985,177937;334349,173926;335077,171495;335683,168943;336654,169672;336533,171495;336290,173318;336169,176721;335926,180732;335319,184986;334592,189483;333742,193859;332165,203096;330710,203947;328890,209295;328405,214399;328162,215129;326100,220720;325493,221206;322946,227161;325615,221206;326221,220720;322339,231780;320277,232874;319849,233731;319913,233846;320398,232874;322461,231780;321005,235912;318336,240774;317002,243205;315546,245636;314454,247459;312877,250983;311179,254387;308510,258033;305841,261436;305953,261207;302930,265325;296379,272496;295089,274485;296379,272618;302930,265447;297956,272983;295393,275672;293336,277187;293225,277358;291939,278350;291891,278695;286189,284529;280124,290120;279843,290324;277819,292915;272966,296562;268431,299970;268415,299989;272966,296683;277819,293037;273816,297048;270555,299175;268300,300129;268235,300208;265809,301788;264895,302213;262595,304082;260350,305677;256954,307865;255862,307987;254648,308527;254460,308671;255983,308108;257075,307987;252708,311268;249918,312727;247128,314064;245157,314360;244823,314550;235603,318561;235133,318668;232328,320505;233905,320992;228082,323544;228567,321843;226626,322572;224807,323179;221046,324395;220544,323791;218741,324152;216558,324638;212069,325732;211921,325801;216194,324759;218377,324273;220197,323909;220925,324516;224685,323301;226505,322693;228446,321964;227961,323666;222866,326096;222616,326026;219105,327433;216194,328284;211827,329378;210022,329226;206248,329962;206125,330229;196056,332173;193751,331566;191810,331566;188414,332660;185381,332903;182348,333024;182019,332883;179255,333374;175919,332781;176040,332660;176647,331809;173857,331444;175191,330715;179194,330593;183076,330472;188656,330593;192538,330229;199817,328649;204669,327555;208309,327433;208562,327316;205033,327433;200181,328527;192902,330107;189020,330472;183440,330350;179558,330472;175555,330594;175676,330107;176526,328892;213889,322693;239242,313091;245914,309567;249675,307622;253557,305556;260836,301180;266658,296683;277576,288175;280609,285744;283520,283192;287887,279181;289707,276143;292321,273742;292342,273591;289829,275900;288009,278938;283642,282949;280730,285501;277698,287932;266780,296440;260957,300937;253678,305313;249796,307379;246036,309324;239364,312848;214010,322450;176647,328649;173857,328649;173493,327677;170581,327555;167913,328649;160149,328770;154447,328527;151657,328284;148867,327798;150548,326002;150201,326096;143939,324935;143651,325003;131641,322815;126910,321843;122786,321113;117812,318804;111625,316495;105196,313942;106287,313091;110776,313942;112717,315644;119389,317588;132612,320992;135887,321599;139405,322207;143287,323058;147565,323985;147897,323909;151900,324516;152021,324273;157844,324516;158814,324638;167791,324638;174342,324881;182106,324273;183076,324273;183440,325246;191083,324273;196178,323058;199089,322572;200909,322329;204912,321356;208187,320627;211463,319776;217470,318734;218256,318439;211948,319533;208673,320384;205397,321113;201394,322086;199574,322329;196663,322815;188778,323544;183440,324030;182470,324030;174706,324638;168155,324395;159178,324395;158208,324273;154447,322693;152385,324030;152380,324041;154083,322936;157844,324516;152021,324273;152067,324243;148260,323666;143772,322693;139890,321843;136372,321235;133097,320627;119874,317224;113202,315279;111261,313578;106773,312727;100101,309324;98160,309445;91245,305920;90032,303733;90275,303611;94521,305920;98766,308230;99979,307501;95006,304219;90881,302396;85180,299114;80327,295954;72685,292672;69773,290242;70380,289999;73291,290849;67226,284529;63829,281734;60675,278938;56672,275657;50849,269215;50450,267964;49272,266784;45269,262408;44784,260221;43207,258033;43019,257738;41144,256453;37505,251227;35443,246365;35200,246365;32410,241017;29741,235669;26951,229471;24404,223150;26951,227404;29499,232752;30348,235669;30699,236185;30267,233935;29140,231886;27307,227755;25131,224123;22463,216830;20176,209355;19425,207175;16155,194098;14709,184604;14699,184865;14820,186809;15427,191306;16155,195925;14941,191914;14092,186809;13122,186809;12515,182191;11666,179274;10938,176478;8876,174291;8270,174291;7663,171252;7420,167363;7906,161893;8148,159949;8561,158615;8360,155573;8633,151076;9119,150165;9119,149618;8148,151441;7299,150225;5722,148038;5434,146306;5358,146457;4873,151319;4509,156181;4145,159949;4145,167727;4266,171738;4509,175749;3417,179517;3175,179517;2447,172224;2447,164689;3053,158855;4145,159948;3175,158733;2932,154358;3175,147673;3296,145850;3660,142811;5116,137342;5841,133708;5601,132845;4752,137706;3296,143176;2932,146214;2811,148038;2568,154722;2811,159098;2204,164932;2204,172467;2932,179760;3175,179760;4752,186688;5601,192400;7420,198234;10286,210780;10536,213184;11060,213184;13729,219626;14699,222907;12879,220112;10938,215736;10817,216952;9762,213674;8997,213792;8148,210996;5237,204311;3417,198356;3296,193373;2447,187539;1840,181705;506,177451;1355,154844;2204,149010;1476,145850;2932,137099;3296,135033;4266,127983;6814,122878;6207,129806;6814,128619;7178,125780;7299,122635;8391,118624;10089,112547;12151,106349;12306,106174;13243,101244;14578,97719;16155,94802;19309,88725;21856,83256;25495,76206;28164,73168;30348,68914;32168,66240;34108,65267;34594,64538;36535,60649;40295,56273;40398,58102;40123,58871;44056,54815;45997,52263;48544,49832;48764,50076;48666,49953;51820,46793;54974,43876;58370,40230;63101,36705;68196,32937;71243,30808;73291,28926;76931,26739;80813,24672;81326,24408;82647,23108;84816,21512;87197,20297;88881,19909;89183,19689;122179,6320;123403,6053;126789,4861;129124,4390;130342,4380;130792,4253;158450,607;166305,577;174706,729;174862,846;178952,364;182712,972;186473,1701;188413,2143;186352,1579;182591,850;178830,243;17883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3" o:spid="_x0000_s1026" o:spt="75" alt="GPS icon" type="#_x0000_t75" style="position:absolute;left:91440;top:68580;height:202565;width:151765;" filled="f" o:preferrelative="t" stroked="f" coordsize="21600,21600" o:gfxdata="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YLru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21"/>
            </w:pPr>
            <w:r>
              <w:t>Manora</w:t>
            </w:r>
          </w:p>
          <w:p>
            <w:pPr>
              <w:pStyle w:val="21"/>
            </w:pPr>
            <w:r>
              <w:t>Karachi , 75640</w:t>
            </w:r>
          </w:p>
        </w:tc>
        <w:tc>
          <w:tcPr>
            <w:tcW w:w="423" w:type="dxa"/>
            <w:vMerge w:val="continue"/>
          </w:tcPr>
          <w:p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24" w:hRule="atLeast"/>
        </w:trPr>
        <w:tc>
          <w:tcPr>
            <w:tcW w:w="720" w:type="dxa"/>
          </w:tcPr>
          <w:p>
            <w:pPr>
              <w:pStyle w:val="21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21"/>
              <w:jc w:val="center"/>
              <w:rPr>
                <w:rFonts w:ascii="Calibri" w:hAnsi="Calibri" w:cs="Calibri"/>
                <w:color w:val="666666"/>
              </w:rPr>
            </w:pPr>
            <w:r>
              <mc:AlternateContent>
                <mc:Choice Requires="wpg">
                  <w:drawing>
                    <wp:inline distT="0" distB="0" distL="0" distR="0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phone icon" style="height:26.55pt;width:26.6pt;" coordsize="337820,337185" o:gfxdata="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">
                      <o:lock v:ext="edit" aspectratio="f"/>
                      <v:shape id="Freeform: Shape 162" o:spid="_x0000_s1026" o:spt="100" style="position:absolute;left:0;top:0;height:337185;width:337820;v-text-anchor:middle;" fillcolor="#0072C7 [3205]" filled="t" stroked="f" coordsize="2517880,2514600" o:gfxdata="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mOq5vQAA&#10;ANwAAAAPAAAAAAAAAAEAIAAAACIAAABkcnMvZG93bnJldi54bWxQSwECFAAUAAAACACHTuJAMy8F&#10;njsAAAA5AAAAEAAAAAAAAAABACAAAAAMAQAAZHJzL3NoYXBleG1sLnhtbFBLBQYAAAAABgAGAFsB&#10;AAC2AwAAAAA=&#10;" path="m741998,2445067c756285,2449829,770573,2454592,786765,2462212c803910,2467927,822008,2476499,846773,2486977c837248,2485072,827723,2483167,818198,2482214c808673,2479357,799148,2474594,786765,2468879c774383,2461259,760095,2452687,741998,2445067xm628649,2345888c630554,2346484,633888,2348389,639127,2351722c661035,2362200,669607,2368867,675322,2374582c681990,2380297,684847,2386012,698182,2394585c688657,2392680,662940,2375535,644842,2363152c635317,2356485,628649,2350770,626745,2347912c626269,2346007,626745,2345293,628649,2345888xm541973,2310765l575310,2334577,609600,2356485c630555,2371725,635318,2375535,632460,2374582c628650,2374582,617220,2368867,605790,2363152c583883,2352675,563880,2342197,615315,2376487l584835,2357437,569595,2347912,554355,2338387xm261809,2061771l277178,2083117c270511,2075497,266522,2070437,264200,2066984xm218093,1904151c221040,1904821,226933,1915000,233363,1927859c242888,1944052,253365,1964054,259080,1972627c264795,1985009,272415,1996439,279083,2008822c273368,2001202,266700,1992629,260033,1985009c253365,1976437,247650,1966912,241935,1958339c236220,1949767,230505,1940242,225743,1931669c222885,1923097,219075,1914524,216218,1906904c216456,1904761,217111,1903928,218093,1904151xm151448,1838325c160020,1853565,170498,1874520,181928,1897380c194310,1919287,206693,1944052,219075,1965960c225743,1977390,231458,1987867,236220,1997392c241935,2006917,246698,2015490,250508,2024062c258128,2039302,262890,2050732,260985,2053590c263843,2058353,261223,2058114,261224,2060496l261809,2061771,260033,2059305c254318,2049780,246698,2039302,240030,2027872c224790,2005965,210503,1979295,196215,1954530c189548,1942147,182880,1928812,177165,1917382c171450,1905000,166688,1894522,162878,1884045c155258,1862137,150495,1845945,151448,1838325xm13335,1144905c7620,1201102,7620,1236345,9525,1261110c10477,1273492,11430,1283017,13335,1291590c14287,1300162,17145,1306830,18097,1313497c25717,1340167,28575,1365885,40957,1471612c38100,1464945,35242,1466850,34290,1474470c32385,1482090,33337,1494472,34290,1510665c36195,1543050,43815,1586865,52387,1622107c75247,1687830,100965,1767840,126682,1823085c141922,1862137,128587,1862137,95250,1786890c88582,1762125,79057,1737360,72390,1711642c68580,1698307,64770,1685925,60960,1672590c57150,1659255,53340,1645920,50482,1632585c48577,1625917,46672,1619250,44767,1612582c42862,1605915,41910,1599247,40005,1592580c36195,1579245,33337,1564957,29527,1551622c26670,1537335,23812,1524000,20955,1509712c20002,1503045,18097,1495425,17145,1488757l14287,1467802c12382,1453515,10477,1439227,7620,1425892c6667,1411605,4762,1397317,3810,1383982c2857,1377315,2857,1369695,1905,1363027c1905,1356360,952,1348740,952,1342072c952,1327785,0,1314450,0,1301115c0,1287780,952,1274445,952,1261110c1905,1247775,1905,1234440,3810,1222057c5715,1208722,6667,1196340,8572,1183957c9525,1177290,10477,1171575,11430,1165860c10477,1156335,12382,1150620,13335,1144905xm902970,67627c908685,69532,902017,73342,878205,85724c863917,91439,846772,96202,829627,102869c812482,109537,795337,115252,780097,120967c750570,132397,729615,138112,735330,130492l721995,130492c734377,125729,755332,115252,780097,105727c792480,100964,804862,96202,818197,91439c824865,89534,830580,86677,837247,84772c843915,82867,849630,80962,855345,79057c878205,72389,896302,67627,902970,67627xm1618298,56197c1634490,60007,1651635,62864,1667828,66674l1717358,80009c1724025,83819,1730693,88582,1737360,92392c1723073,87629,1703070,83819,1682115,77152c1661160,70484,1638300,63817,1618298,56197xm1295400,31432c1312545,32385,1331595,32385,1349692,33337c1368742,34290,1386840,36195,1403985,37147c1439227,40957,1469707,44767,1489710,46672c1580197,60960,1676400,87630,1763077,123825c1849755,160020,1925955,203835,1980247,243840c1995487,253365,2011680,264795,2027872,275272c2044065,285750,2058352,296227,2069782,302895c2091690,317182,2098357,319087,2066925,291465c2107882,322897,2140267,359092,2170747,393382c2185987,410527,2201228,427672,2216467,442912c2231707,459105,2247900,474345,2265045,487680c2247900,465772,2233612,448627,2223135,435292c2211705,421957,2203132,412432,2195512,402907c2191703,398145,2187892,394335,2184082,389572c2180273,384810,2176462,381000,2172652,376237c2165032,367665,2155507,357187,2142172,343852c2207895,390525,2270760,457200,2323148,529590c2375535,601980,2416492,679132,2447925,744855c2448877,743902,2451735,749617,2461260,751522c2472690,784860,2481263,818197,2489835,850582c2497455,882967,2504123,913447,2507932,943927c2512695,973455,2514600,1002982,2516505,1029652c2517457,1042987,2517457,1056322,2517457,1068705c2517457,1082040,2518410,1094422,2517457,1105852c2516505,1129665,2515552,1151572,2512695,1171575c2509838,1191577,2506980,1209675,2504123,1224915l2495340,1253522,2497455,1295400c2497455,1674157,2324743,2012575,2053779,2236194l2050729,2238475,2048828,2240280c1981200,2297430,1908810,2347912,1835468,2390775c1828324,2390775,1804035,2399348,1784152,2405658l1774926,2408142,1752823,2418789c1606960,2480484,1446591,2514600,1278255,2514600c1152003,2514600,1030232,2495410,915702,2459787l831186,2428854,821055,2426017c811530,2423160,800100,2419350,787718,2413635c738188,2395537,678180,2361247,647700,2347912c635318,2338387,621030,2326957,603885,2315527c587693,2304097,570548,2290762,552450,2278380c534353,2265045,517208,2250757,499110,2237422c481965,2223135,465773,2209800,451485,2196465c442913,2192655,406718,2160270,411480,2171700c433388,2190750,447675,2205990,461963,2219325c476250,2233612,490538,2247900,514350,2266950c507683,2265997,497205,2260282,485775,2251710c474345,2242185,461010,2229802,445770,2215515c431483,2201227,416243,2184082,401003,2167890c393383,2159317,385763,2150745,378143,2142172c370523,2133600,362903,2125027,355283,2116455c367665,2126932,380048,2135505,392430,2145030c366713,2118360,342186,2088118,319326,2055971l282887,1997944,267275,1977066c245366,1944635,224975,1911093,206206,1876543l160874,1782439,188595,1867852c146685,1795462,115253,1707832,94298,1623060c72390,1538287,61913,1457325,48578,1397317c48578,1424940,53340,1457325,57150,1489710c60008,1505902,62865,1522095,65723,1538287c68580,1554480,72390,1569720,76200,1584007c89535,1642110,102870,1685925,93345,1687830c90488,1686877,85725,1679257,80010,1665922c75248,1652587,68580,1634490,62865,1614487c58103,1594485,53340,1572577,48578,1551622c50483,1524952,47625,1505902,45720,1489710c40005,1422082,36195,1359217,35243,1299210c35243,1283970,35243,1268730,35243,1254442c35243,1246822,35243,1239202,35243,1232535c35243,1224915,36195,1218247,36195,1210627c37148,1196340,37148,1181100,38100,1166812c39053,1152525,40958,1138237,41910,1123950c42863,1117282,42863,1109662,43815,1102995l46673,1082040c48578,1067752,50483,1053465,53340,1040130c59055,1012507,64770,984885,72390,957262c88583,902017,110490,849630,140018,799147c143352,808672,155496,799862,173355,780574l175420,778164,206206,714257,258734,634160,251460,641985c240982,652462,232410,661987,231457,658177c231457,654367,239077,637222,262890,597217c240982,635317,224790,655320,213360,670560c201930,684847,193357,693420,187642,706755c182880,702945,194310,679132,210502,647700c219075,632460,229552,615315,240030,597217c251460,580072,263842,562927,274320,546735c297180,515302,316230,488632,321945,480060c323850,475297,322897,475297,316230,480060c312420,481965,307657,485775,301942,491490c296227,497205,288607,503872,280035,513397c238125,555307,200977,614362,172402,670560c164782,684847,158115,699135,151447,712470c144780,726757,138112,739140,132397,751522c121920,776287,109537,797242,100012,814387c89535,825817,87630,819150,92392,801052c94297,791527,99060,780097,103822,765810c109537,752475,115252,736282,123825,719137c139065,684847,160020,646747,180975,612457c192405,596265,202882,579120,213360,563880c223837,549592,233362,535305,241935,523875c249555,513397,260985,499110,273367,483870c280035,476250,286702,468630,293370,461010c300037,453390,306705,445770,313372,439102c326707,424815,339090,414337,347662,406717c356235,399097,360997,397192,360045,401955c402907,349567,450532,305752,500062,269557c511492,260985,524827,253365,537210,244792c549592,237172,561975,228600,575310,221932c587692,215265,601027,207645,613410,200977c626745,194310,639127,187642,652462,181927l671512,172402,691515,163830c703897,158115,717232,152400,730567,147637c757237,138112,782955,126682,810577,118110c864870,98107,920115,80962,979170,60960c1000125,58102,1016317,55245,1031557,54292c1046797,53340,1060132,53340,1074420,52387c1088707,51435,1103947,51435,1122045,50482c1140142,49530,1162050,47625,1189672,45720c1180147,41910,1188720,38100,1208722,35242c1219200,34290,1232535,33337,1246822,32385c1261110,31432,1278255,30480,1295400,31432xm1276350,0c1375410,0,1469708,15240,1536383,31432c1512570,30480,1488758,28575,1465898,27622c1438275,23812,1409700,20002,1380173,19050c1365885,19050,1350645,18097,1336358,18097c1322070,19050,1306830,19050,1292543,19050c1278255,19050,1263015,20002,1248728,20955c1233488,21907,1219200,21907,1204913,23812c1176338,27622,1147763,28575,1119188,32385c1107758,32385,1097280,32385,1086803,33337c1076325,33337,1066800,35242,1057275,36195c1038225,39052,1022033,40005,1009650,42862c984885,47625,976313,47625,997268,35242c1076325,14287,1178243,0,1276350,0xe">
                        <v:path o:connectlocs="99552,327861;105559,330160;113610,333481;109776,332842;105559,331054;99552,327861;84344,314562;85750,315344;90606,318409;93673,321092;86517,316877;84089,314833;84344,314562;72715,309852;77188,313045;81789,315983;84856,318409;81277,316877;82555,318665;78466,316110;76421,314833;74376,313556;35126,276464;37188,279327;35447,277163;29261,255329;31309,258508;34760,264511;37444,269364;34888,266171;32460,262595;30287,259019;29009,255698;29261,255329;20319,246502;24408,254421;29392,263617;31693,267832;33610,271408;35015,275367;35048,276293;35126,276464;34888,276134;32204,271919;26325,262084;23769,257103;21853,252633;20319,246502;1789,153521;1277,169103;1789,173190;2428,176128;5495,197329;4600,197713;4600,202566;7028,217509;16996,244459;12779,239605;9712,229515;8178,224279;6773,218914;6006,216232;5367,213550;3961,208058;2811,202438;2300,199628;1916,196818;1022,191199;511,185579;255,182769;127,179959;0,174467;127,169103;511,163866;1150,158757;1533,156331;1789,153521;121150,9068;117827,11494;111309,13793;104664,16220;98658,17497;96868,17497;104664,14177;109776,12261;112332,11367;114760,10600;121150,9068;217124,7535;223769,8940;230415,10728;233098,12388;225686,10345;217124,7535;173801,4214;181086,4470;188370,4981;199872,6258;236549,16603;265686,32696;272076,36911;277699,40615;277316,39082;291245,52748;297379,59390;303897,65393;298274,58368;294568,54026;293034,52238;291501,50449;287411,46107;311693,71013;328434,99878;330223,100772;334057,114055;336485,126572;337635,138066;337763,143303;337763,148284;337124,157097;335974,164249;334795,168085;335079,173701;275552,299853;275143,300159;274888,300401;246261,320581;239376,322576;238139,322909;235173,324337;171501,337185;122858,329835;111518,325687;110159,325306;105686,323646;86900,314833;81022,310491;74121,305510;66964,300017;60575,294525;55207,291205;61980,297591;69009,303977;65175,301933;59808,297080;53801,290694;50734,287245;47667,283797;52651,287629;42843,275687;37954,267906;35859,265106;27666,251627;21584,239008;25303,250461;12651,217637;6517,187367;7667,199756;8817,206270;10223,212400;12523,226322;10734,223384;8434,216488;6517,208058;6134,199756;4728,174212;4728,168209;4728,165271;4856,162334;5111,156458;5622,150711;5878,147901;6262,145091;7156,139471;9712,128360;18785,107158;23258,104667;23535,104344;27666,95775;34713,85035;33737,86084;31054,88255;35271,80081;28626,89916;25175,94769;28242,86850;32204,80081;36805,73312;43194,64371;42428,64371;40511,65904;37571,68841;23130,89916;20319,95535;17763,100772;13418,109201;12396,107413;13929,102688;16613,96429;24281,82124;28626,75611;32460,70246;36677,64882;39360,61817;42044,58879;46645,54537;48306,53898;67092,36145;72076,32824;77188,29759;82300,26949;87539,24394;90095,23117;92779,21968;98019,19796;108753,15837;131373,8174;138402,7280;144153,7024;150543,6769;159616,6130;162172,4725;167284,4342;173801,4214;171245,0;206134,4214;196677,3703;185175,2554;179297,2426;173418,2554;167539,2809;161661,3192;150159,4342;145814,4470;141852,4853;135463,5747;133801,4725;1712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8" o:spid="_x0000_s1026" o:spt="75" alt="Phone icon" type="#_x0000_t75" style="position:absolute;left:83820;top:83820;height:164465;width:164465;" filled="f" o:preferrelative="t" stroked="f" coordsize="21600,21600" o:gfxdata="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X3v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21"/>
            </w:pPr>
            <w:r>
              <w:t>03408089320</w:t>
            </w:r>
          </w:p>
        </w:tc>
        <w:tc>
          <w:tcPr>
            <w:tcW w:w="423" w:type="dxa"/>
            <w:vMerge w:val="continue"/>
          </w:tcPr>
          <w:p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>
            <w:pPr>
              <w:pStyle w:val="21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21"/>
              <w:jc w:val="center"/>
              <w:rPr>
                <w:rFonts w:ascii="Calibri" w:hAnsi="Calibri" w:cs="Calibri"/>
                <w:color w:val="666666"/>
              </w:rPr>
            </w:pPr>
            <w:r>
              <mc:AlternateContent>
                <mc:Choice Requires="wpg">
                  <w:drawing>
                    <wp:inline distT="0" distB="0" distL="0" distR="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email icon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LeBCyKIxY5EolhFHXhT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LT/BnWJTzQsXF64BJd2oCtsrTkIl2to1JW61WpbAtNJygqrcUKhUJLlYLwwxl97JMZr6JQdk&#10;cWFcaBIn028XA9WuCfYprocdS2kgnWBHKzrQKCToL129WoNpgGvUm7gaoufwn7Torbpsuh3qZDI4&#10;nnsulsWMg8R0X7QGxCnIYdpSne8pprZn7yu2LJ8YFaFHLae5LlHcj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">
                      <o:lock v:ext="edit" aspectratio="f"/>
                      <v:shape id="Freeform: Shape 273" o:spid="_x0000_s1026" o:spt="100" style="position:absolute;left:0;top:0;height:346075;width:338455;v-text-anchor:middle;" fillcolor="#666666 [3207]" filled="t" stroked="f" coordsize="2731203,2794134" o:gfxdata="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lGhb4A&#10;AADcAAAADwAAAAAAAAABACAAAAAiAAAAZHJzL2Rvd25yZXYueG1sUEsBAhQAFAAAAAgAh07iQDMv&#10;BZ47AAAAOQAAABAAAAAAAAAAAQAgAAAADQEAAGRycy9zaGFwZXhtbC54bWxQSwUGAAAAAAYABgBb&#10;AQAAtwMAAAAA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32" o:spid="_x0000_s1026" o:spt="75" alt="Email icon" type="#_x0000_t75" style="position:absolute;left:83820;top:91440;height:164465;width:164465;" filled="f" o:preferrelative="t" stroked="f" coordsize="21600,21600" o:gfxdata="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mzg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21"/>
            </w:pPr>
            <w:r>
              <w:t>Sajjadahsan461@gmail.com</w:t>
            </w:r>
          </w:p>
        </w:tc>
        <w:tc>
          <w:tcPr>
            <w:tcW w:w="423" w:type="dxa"/>
            <w:vMerge w:val="continue"/>
          </w:tcPr>
          <w:p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74" w:hRule="atLeast"/>
        </w:trPr>
        <w:tc>
          <w:tcPr>
            <w:tcW w:w="720" w:type="dxa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>
            <w:pPr>
              <w:pStyle w:val="21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21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>
            <w:pPr>
              <w:pStyle w:val="21"/>
            </w:pPr>
          </w:p>
        </w:tc>
        <w:tc>
          <w:tcPr>
            <w:tcW w:w="423" w:type="dxa"/>
            <w:vMerge w:val="continue"/>
          </w:tcPr>
          <w:p>
            <w:pPr>
              <w:pStyle w:val="2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448" w:hRule="atLeast"/>
        </w:trPr>
        <w:tc>
          <w:tcPr>
            <w:tcW w:w="720" w:type="dxa"/>
          </w:tcPr>
          <w:p>
            <w:pPr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>
            <w:pPr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</w:tcPr>
          <w:p/>
        </w:tc>
        <w:tc>
          <w:tcPr>
            <w:tcW w:w="6607" w:type="dxa"/>
            <w:vMerge w:val="continue"/>
          </w:tcPr>
          <w:p/>
        </w:tc>
      </w:tr>
    </w:tbl>
    <w:p>
      <w:pPr>
        <w:pStyle w:val="6"/>
      </w:pPr>
    </w:p>
    <w:sectPr>
      <w:headerReference r:id="rId3" w:type="default"/>
      <w:type w:val="continuous"/>
      <w:pgSz w:w="12240" w:h="15840"/>
      <w:pgMar w:top="2304" w:right="1138" w:bottom="1138" w:left="1138" w:header="720" w:footer="1872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165" cy="10547985"/>
              <wp:effectExtent l="0" t="0" r="635" b="5715"/>
              <wp:wrapNone/>
              <wp:docPr id="26" name="Grou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/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26.9pt;margin-top:-36pt;height:830.55pt;width:683.95pt;z-index:251659264;mso-width-relative:page;mso-height-relative:page;" coordorigin="0,-228600" coordsize="8686478,10547991" o:gfxdata="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">
              <o:lock v:ext="edit" aspectratio="f"/>
              <v:group id="_x0000_s1026" o:spid="_x0000_s1026" o:spt="203" style="position:absolute;left:0;top:198120;height:3819525;width:4064000;" coordsize="4064469,401052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<o:lock v:ext="edit" aspectratio="f"/>
                <v:shape id="Freeform: Shape 10" o:spid="_x0000_s1026" o:spt="100" style="position:absolute;left:0;top:0;flip:x;height:4010526;width:4064469;rotation:11796480f;v-text-anchor:middle;" fillcolor="#FFFFFF [3212]" filled="t" stroked="f" coordsize="2647519,2612594" o:gfxdata="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M0jy8AAAA&#10;2g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:opacity2="24248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8" o:spid="_x0000_s1026" o:spt="100" style="position:absolute;left:290946;top:436418;height:3183890;width:3226435;v-text-anchor:middle;" fillcolor="#2C567A [3204]" filled="t" stroked="f" coordsize="2647519,2612594" o:gfxdata="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q6JK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754123,3166622;1739045,3174741;1739948,3175128;1879499,3084200;1830747,3095808;1757617,3105094;1754135,3095808;1805210,3091165;1879499,3084200;2006313,3072048;2003337,3072889;2004863,3072592;1096554,3054600;1148208,3067949;1170264,3069109;1231784,3099291;1259643,3105094;1261386,3105675;1267769,3099291;1292145,3106255;1316522,3112059;1364552,3123229;1365274,3122506;1420992,3131793;1447689,3136436;1474387,3138757;1528943,3141079;1603233,3139917;1606458,3139917;1613681,3135854;1629932,3130631;1646473,3130341;1657790,3131791;1660837,3139917;1686809,3139917;1678684,3151525;1674041,3157330;1658950,3164295;1631092,3164295;1595108,3161973;1517336,3159651;1459297,3155008;1408223,3148044;1357148,3139917;1279377,3128310;1219016,3108577;1219715,3108070;1184193,3096969;1152852,3083040;1116868,3071432;1079723,3058663;1096554,3054600;1779847,3029713;1762113,3032420;1639459,3038613;1679844,3043572;1690292,3041250;1762260,3033125;1774103,3030822;1890047,3012894;1829808,3022088;1850479,3022678;1880224,3017164;2109939,3010210;1921006,3060524;2016616,3039220;898642,2986694;1032131,3043572;1079723,3058663;1115707,3071431;1151691,3083038;1183032,3096968;1176067,3102772;1157495,3099289;1091331,3074914;1058829,3062144;1026328,3048215;983378,3033125;946233,3016874;917214,3001784;898642,2986694;953199,2957675;1017041,2990177;1008916,2994820;934627,2958835;953199,2957675;717561,2878742;796494,2922852;812745,2941424;775600,2921690;747741,2904279;717561,2878742;855973,2848956;855984,2849287;859904,2854031;860336,2852043;2551161,2772759;2546945,2773110;2477299,2823024;2408812,2860169;2360060,2889188;2333362,2900796;2305504,2912404;2271841,2929816;2246304,2944906;2209159,2959997;2170854,2973926;2160406,2984372;2144155,2990177;2103529,2997142;2051293,3013393;2003702,3028482;1951466,3043573;1886463,3059824;1794762,3074914;1792440,3078397;1748349,3089419;1749492,3090004;1798456,3077763;1799405,3074914;1891107,3059824;1956111,3043573;2008345,3028482;2055937,3013393;2108172,2997142;2148800,2990177;2121297,3006679;2122101,3006428;2151121,2989016;2167372,2983212;2168454,2982913;2175497,2975086;2213803,2961157;2250948,2946067;2276485,2930976;2310147,2913565;2338006,2901958;2357109,2893652;2367026,2886867;2415778,2857848;2484264,2820703;560658,2756707;565065,2760487;566568,2761254;2558951,2726404;2558553,2726679;2558553,2727010;2560398,2727273;2560875,2726679;2584028,2709077;2577176,2713812;2575964,2715071;2580663,2712063;465879,2650609;509717,2702224;474958,2660513;2666216,2650575;2666112,2650612;2665345,2655871;2646772,2676766;2624717,2701141;2626046,2700834;2646772,2677926;2665345,2657032;2666216,2650575;579335,2624437;581634,2627234;581749,2626851;407634,2597831;437814,2617565;439296,2619310;453049,2622353;484244,2651227;527193,2686051;545766,2711588;556212,2724357;600322,2761502;587554,2771949;546475,2726304;544606,2726679;544606,2726679;583480,2769872;587554,2771949;600323,2761502;710596,2848560;688542,2855525;696667,2861329;664165,2862490;643271,2848560;623538,2833471;574786,2792843;529515,2752216;487727,2711588;467994,2691855;449422,2670961;456387,2661675;479602,2682569;505139,2702302;536480,2735965;539144,2738250;505139,2702302;480762,2682569;457547,2661675;432010,2630333;407634,2597831;2964825,2413267;2964237,2413519;2951558,2443947;2952639,2267844;2921877,2312278;2906786,2340137;2891697,2365674;2855712,2413267;2824372,2460859;2796513,2499165;2794189,2500585;2792288,2503401;2795352,2501487;2823210,2463181;2854552,2415589;2890535,2367997;2905626,2342460;2920716,2314601;2952057,2269330;3045354,2263816;3035633,2285581;3014739,2327369;3035633,2285581;3045354,2263816;3072778,2251919;3057687,2297189;3030990,2345942;3004292,2395856;2979916,2427197;2996167,2394695;3010096,2362193;3020543,2344782;3034472,2321566;3047241,2298350;3072778,2251919;2997644,2152417;2969468,2202005;2968950,2203196;2997327,2153252;3013096,2040106;2979232,2132629;2907996,2278241;2897566,2294731;2897500,2294867;2873123,2336655;2848747,2381927;2820889,2416750;2797673,2456217;2660702,2610600;2615431,2648907;2611087,2652208;2609213,2654106;2590284,2669538;2574804,2687212;2517925,2730162;2509013,2735791;2484806,2755526;2481309,2757796;2476137,2762664;2430868,2792844;2385597,2820703;2380416,2823329;2349763,2843238;2340260,2848031;2331041,2854365;2299699,2871777;2270417,2883261;2205149,2916182;2052029,2973291;1945328,3000727;2031560,2984372;2047811,2980890;2100046,2962317;2132547,2951871;2184783,2925172;2243982,2904278;2281911,2889404;2298539,2879902;2313627,2875260;2334523,2863651;2340013,2859835;2354256,2846240;2385597,2827667;2421253,2810189;2434349,2802129;2479620,2771949;2499353,2753376;2521408,2739447;2578286,2696498;2618914,2658192;2664183,2619887;2801155,2465502;2820005,2433457;2820889,2430678;2851069,2384247;2860355,2370318;2872703,2353192;2876606,2345942;2900982,2304154;2948574,2205486;2995005,2099856;3008645,2056906;3140102,1937346;3136620,1939668;3136620,1939668;3151066,1868551;3150649,1870604;3154031,1874664;3164479,1886272;3171444,1881628;3171619,1880738;3166800,1883950;3155193,1873502;3140720,1736690;3139909,1736735;3138441,1736816;3138942,1742334;3137782,1771355;3133138,1788766;3105280,1832876;3098315,1871182;3091351,1883950;3079743,1939668;3066974,1983777;3053044,2026727;3044919,2060389;3035633,2095213;3043039,2083692;3049563,2059228;3055366,2024404;3069295,1981456;3082064,1937346;3093672,1881628;3100637,1868859;3107601,1830554;3135460,1786444;3116888,1875824;3102958,1950114;3071617,2045298;3065416,2054943;3062766,2069385;3054206,2094052;3021704,2164860;3006613,2202005;2997327,2221739;2985719,2242633;2954379,2298350;2920716,2352906;2877768,2426036;2830175,2498005;2798835,2538632;2765172,2578098;2753564,2594349;2740796,2610600;2721062,2626851;2688788,2662585;2689720,2666318;2656059,2701141;2620074,2726679;2591055,2749894;2563564,2769984;2567839,2769628;2598020,2747573;2627040,2724357;2663023,2698820;2696686,2663996;2695525,2659353;2728027,2623370;2747761,2607119;2760528,2590868;2772136,2574617;2805799,2535150;2837140,2494522;2884732,2422553;2927680,2349425;2961343,2294867;2992684,2239150;3004292,2218256;3013578,2198523;3028669,2161378;3061170,2090569;3073938,2042978;3105280,1947794;3119209,1873504;3137782,1784123;3141969,1768423;3138942,1767872;3140102,1738853;3165639,1712154;3152122,1768475;3152123,1768475;3165640,1712155;3176087,1700546;3169122,1715637;3169122,1715637;3167526,1747268;3166800,1777158;3155193,1812876;3155193,1816956;3169122,1777158;3171444,1715636;3176856,1703911;3126173,1650632;3118566,1668612;3115726,1694743;3112064,1682536;3110725,1684259;3114566,1697065;3112245,1715637;3116888,1730727;3120486,1730527;3118048,1722601;3120369,1704028;3126173,1650632;3223679,1619291;3226001,1620452;3224839,1669205;3226001,1702868;3222518,1764389;3219036,1799212;3208588,1850287;3205107,1893236;3187694,1972170;3171444,2040655;3142425,2053424;3144746,2046460;3149389,1997707;3166800,1946632;3180730,1938507;3180730,1938506;3195820,1850287;3203945,1808499;3210910,1765550;3216714,1724922;3219036,1686617;3220196,1654115;3222518,1636703;3223679,1619291;163484,1081076;164062,1081364;164117,1081202;233517,914697;207980,962288;187086,979701;187036,980812;185016,1025250;185073,1025144;187086,980861;207980,963448;233517,915857;234388,916437;234823,915567;247445,813708;231195,825316;206819,876390;212396,880852;212577,880068;207980,876390;232356,825316;246746,815037;336826,747544;335360,748717;329136,772646;325218,784689;218427,979701;203336,1027292;189407,1076045;159226,1178194;139494,1247841;130208,1300077;125565,1326774;122082,1353473;111635,1425441;108152,1469551;113957,1515982;116677,1490683;116278,1482319;120921,1433566;131368,1361598;139653,1351654;151685,1271134;151102,1257127;162569,1224252;169393,1196649;167352,1201410;160388,1199088;142976,1249002;144137,1276861;136011,1330257;134851,1339543;123243,1353473;126725,1326774;131368,1300077;140654,1247841;160388,1178194;190568,1076045;204497,1027292;219587,979701;326378,784689;336826,747544;357721,631466;357720,631466;363523,636109;363523,636107;566884,466202;566661,466380;565985,467144;556502,477081;554105,480569;552540,482337;545766,492172;474959,575748;455225,598964;435493,623339;348272,719742;436653,622179;456385,597802;476119,574587;546926,491010;554105,480569;565985,467144;596350,386158;586331,389649;578881,392415;577107,394665;564338,406272;531836,427166;509782,451544;488888,475919;474959,488689;474485,488096;461320,503924;438974,531638;402991,571105;408794,578068;408905,577971;404151,572265;440134,532798;476119,488689;490049,475921;510942,451544;532997,427168;565498,406274;578268,394666;592197,389443;596594,388078;2277645,176439;2336844,203136;2362381,224030;2305504,196171;2277645,176439;2084956,91701;2131387,102147;2196391,134649;2084956,91701;1386170,84011;1361793,87058;1309557,94022;1258483,105630;1236429,112595;1210892,119560;1155011,130537;1144727,134650;1073920,159026;1004273,186885;955521,208940;923019,221708;842925,258854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3;1185353,102147;983378,179920;910250,212422;888194,220547;868462,230995;831317,250727;773278,280908;729169,315731;601483,415559;574799,438762;548694,462598;549248,463151;348434,698790;307806,754507;289233,788171;270661,819511;235838,884515;197958,944206;197533,946037;184764,980861;175477,997112;173156,999433;162854,1033677;160388,1053991;158066,1083010;141815,1130602;126725,1178194;110474,1247841;101188,1311685;95384,1375527;103509,1331417;104262,1327777;105831,1310523;115117,1246681;118025,1247651;118277,1246572;115118,1245519;131369,1175872;146458,1128280;162635,1080906;161549,1080688;163871,1051669;176639,997112;185925,980861;186237,980013;198694,946037;236999,885676;271822,820673;290395,789332;308967,755669;349595,699951;550409,464313;603805,415560;731490,315733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6;2389080,287874;2422743,311089;2423717,311785;2440921,322237;3095994,1554288;3095503,1564002;3108762,1565895;3121530,1575182;3127334,1606522;3149388,1643667;3158676,1644512;3158676,1635542;3168112,1609330;3167961,1604202;3177247,1572860;3190016,1572860;3209749,1560092;3212070,1611167;3206267,1635542;3199302,1658758;3195819,1697065;3194659,1716797;3192338,1736531;3187387,1739831;3187694,1741173;3192436,1738012;3194659,1719119;3195819,1699386;3199302,1661080;3206267,1637864;3212070,1613488;3221356,1620453;3220196,1637864;3217875,1655276;3216713,1687778;3214392,1726084;3208588,1766712;3201624,1809660;3193498,1851448;3178408,1939668;3164479,1947794;3147067,1998868;3142423,2047621;3140102,2054586;3120369,2107982;3114565,2112625;3090189,2169503;3115726,2112625;3121530,2107982;3084385,2213612;3064652,2224060;3060560,2232246;3061170,2233345;3065813,2224059;3085546,2213612;3071617,2253079;3046080,2299510;3033312,2322726;3019382,2345942;3008935,2363353;2993845,2397016;2977594,2429518;2952057,2464342;2926520,2496844;2927584,2494652;2898660,2533989;2835978,2602475;2823637,2621462;2835978,2603636;2898660,2535149;2851069,2607117;2826547,2632800;2806861,2647271;2805798,2648907;2793491,2658375;2793030,2661675;2738473,2717392;2680434,2770788;2677750,2772736;2658380,2797486;2611949,2832309;2568552,2864856;2568398,2865045;2611949,2833471;2658380,2798647;2620074,2836952;2588878,2857266;2567298,2866381;2566678,2867134;2543463,2882224;2534714,2886278;2512703,2904134;2491228,2919369;2458726,2940263;2448280,2941424;2436667,2946585;2434863,2947955;2449440,2942584;2459888,2941424;2418100,2972765;2391401,2986695;2364704,2999463;2345846,3002292;2342649,3004106;2254430,3042412;2249932,3043434;2223089,3060984;2238179,3065627;2182461,3090004;2187105,3073753;2168532,3080718;2151121,3086521;2115136,3098129;2110329,3092359;2093081,3095808;2072187,3100451;2029239,3110898;2027823,3111557;2068705,3101611;2089599,3096968;2107010,3093486;2113975,3099289;2149960,3087682;2167371,3081878;2185943,3074914;2181300,3091165;2132547,3114380;2130158,3113711;2096564,3127148;2068705,3135274;2026917,3145721;2009651,3144271;1973537,3151297;1972360,3153847;1876016,3172419;1853961,3166615;1835389,3166615;1802887,3177063;1773868,3179384;1744848,3180544;1741695,3179194;1715249,3183882;1683327,3178223;1684489,3177063;1690292,3168936;1663595,3165455;1676363,3158490;1714669,3157329;1751814,3156168;1805208,3157329;1842353,3153847;1912000,3138756;1958431,3128310;1993254,3127148;1995677,3126023;1961914,3127149;1915483,3137596;1845836,3152687;1808691,3156168;1755296,3155008;1718151,3156168;1679844,3157330;1681006,3152687;1689131,3141079;2046650,3081878;2289253,2990177;2353095,2956514;2389080,2937941;2426225,2918208;2495871,2876420;2551589,2833471;2656059,2752216;2685077,2729000;2712936,2704624;2754724,2666318;2772136,2637299;2797147,2614372;2797348,2612932;2773298,2634977;2755885,2663996;2714097,2702303;2686239,2726679;2657220,2749894;2552750,2831149;2497033,2874099;2427386,2915887;2390241,2935620;2354256,2954192;2290414,2987855;2047811,3079557;1690292,3138757;1663595,3138757;1660112,3129471;1632253,3128310;1606716,3138757;1532426,3139917;1477870,3137596;1451172,3135274;1424475,3130631;1440556,3113477;1437243,3114380;1377323,3103284;1374561,3103934;1259644,3083040;1214373,3073753;1174907,3066789;1127316,3044733;1068115,3022679;1006595,2998302;1017041,2990177;1059991,2998302;1078563,3014553;1142405,3033125;1268931,3065627;1300271,3071432;1333934,3077235;1371079,3085361;1412013,3094212;1415187,3093486;1453493,3099291;1454654,3096969;1510371,3099291;1519657,3100451;1605555,3100451;1668237,3102772;1742526,3096969;1751813,3096969;1755296,3106255;1828424,3096969;1877176,3085361;1905035,3080718;1922447,3078397;1960752,3069110;1992094,3062146;2023434,3054019;2080922,3044070;2088439,3041251;2028079,3051698;1996737,3059824;1965397,3066789;1927091,3076075;1909679,3078397;1881821,3083040;1806370,3090004;1755296,3094648;1746009,3094648;1671720,3100451;1609038,3098129;1523140,3098129;1513854,3096969;1477870,3081878;1458137,3094648;1458087,3094747;1474387,3084200;1510372,3099289;1454655,3096968;1455094,3096684;1418670,3091165;1375722,3081878;1338577,3073753;1304914,3067949;1273574,3062146;1147048,3029644;1083206,3011071;1064634,2994820;1021684,2986694;957842,2954192;939270,2955354;873105,2921690;861497,2900796;863819,2899636;904447,2921690;945073,2943746;956681,2936781;909090,2905439;869623,2888028;815066,2856686;768635,2826506;695507,2795165;667648,2771950;673451,2769628;701310,2777753;643271,2717392;610769,2690695;580589,2663996;542284,2632656;486567,2571134;482744,2559186;471476,2547918;433171,2506130;428528,2485236;413437,2464342;411640,2461523;393703,2449251;358880,2399338;339147,2352906;336826,2352906;310129,2301832;284592,2250758;257893,2191558;233517,2131197;257893,2171824;282270,2222899;290395,2250758;293752,2255682;289620,2234192;278839,2214629;261293,2175171;240481,2140483;214944,2070836;193067,1999446;185881,1978627;154591,1853728;140753,1763058;140654,1765550;141815,1784123;147619,1827072;154583,1871182;142976,1832876;134851,1784123;125565,1784123;119760,1740013;111635,1712154;104671,1685457;84937,1664563;79133,1664563;73329,1635542;71007,1598397;75650,1546163;77972,1527590;81925,1514851;80004,1485802;82615,1442852;87258,1434147;87258,1428923;77972,1446335;69847,1434728;54756,1413833;52000,1397292;51275,1398743;46632,1445174;43149,1491605;39667,1527590;39667,1601879;40827,1640186;43149,1678491;32702,1714476;30381,1714476;23416,1644829;23416,1572860;29219,1517143;39662,1527584;30381,1515982;28059,1474194;30381,1410350;31541,1392939;35024,1363919;48953,1311685;55894,1276984;53596,1268735;45470,1315166;31541,1367402;28059,1396421;26898,1413833;24576,1477676;26898,1519464;21095,1575182;21095,1647150;28059,1716797;30381,1716797;45470,1782962;53596,1837519;71007,1893236;98431,2013051;100824,2036013;105832,2036013;131369,2097534;140655,2128876;123243,2102177;104671,2060389;103510,2071997;93411,2040692;86098,2041817;77972,2015119;50113,1951275;32702,1894398;31541,1846805;23416,1791087;17612,1735370;4844,1694743;12969,1478837;21095,1423120;14130,1392939;28059,1309363;31541,1289629;40827,1222304;65204,1173551;59400,1239716;65202,1228375;68686,1201264;69847,1171229;80294,1132923;96544,1074884;116278,1015684;117757,1014021;126726,966931;139494,933268;154585,905409;184765,847370;209140,795135;243964,727810;269501,698790;290395,658163;307807,632626;326380,623339;331023,616375;349595,579230;385579,537442;386558,554907;383933,562249;421562,523512;440134,499136;464511,475921;466611,478254;465673,477081;495853,446900;526033,419042;558535,384218;603805,350555;652557,314571;681707,294235;701310,276265;736133,255371;773278,235638;778195,233109;790835,220693;811584,205458;834365,193850;850480,190140;853371,188045;1169102,60359;1180816,57812;1213212,46430;1235557,41931;1247209,41833;1251518,40626;1516175,5803;1591335,5513;1671720,6963;1673216,8085;1712347,3481;1748331,9285;1784316,16249;1802881,20470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joinstyle="miter"/>
                  <v:imagedata o:title=""/>
                  <o:lock v:ext="edit" aspectratio="t"/>
                </v:shape>
              </v:group>
              <v:rect id="Rectangle 4" o:spid="_x0000_s1026" o:spt="1" style="position:absolute;left:914078;top:-228600;height:262467;width:7772400;v-text-anchor:middle;" fillcolor="#2C567A [3204]" filled="t" stroked="f" coordsize="21600,21600" o:gfxdata="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AQf74A&#10;AADaAAAADwAAAAAAAAABACAAAAAiAAAAZHJzL2Rvd25yZXYueG1sUEsBAhQAFAAAAAgAh07iQDMv&#10;BZ47AAAAOQAAABAAAAAAAAAAAQAgAAAADQEAAGRycy9zaGFwZXhtbC54bWxQSwUGAAAAAAYABgBb&#10;AQAAtwMAAAAA&#10;">
                <v:fill on="t" focussize="0,0"/>
                <v:stroke on="f" joinstyle="miter"/>
                <v:imagedata o:title=""/>
                <o:lock v:ext="edit" aspectratio="f"/>
              </v:rect>
              <v:group id="_x0000_s1026" o:spid="_x0000_s1026" o:spt="203" style="position:absolute;left:2720340;top:769620;height:9549771;width:5946392;" coordorigin="-2663756,-5283698" coordsize="4866607,7816685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<o:lock v:ext="edit" aspectratio="f"/>
                <v:shape id="Freeform: Shape 10" o:spid="_x0000_s1026" o:spt="100" style="position:absolute;left:-2763;top:558416;flip:x y;height:1974571;width:2205614;rotation:11796480f;v-text-anchor:middle;" fillcolor="#2C567A [3204]" filled="t" stroked="f" coordsize="2647519,2612594" o:gfxdata="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yUgr4A&#10;AADa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pacity="11796f" o:opacity2="13107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391867;top:884905;height:1509021;width:1684287;rotation:11796480f;v-text-anchor:middle;" fillcolor="#0072C7 [3205]" filled="t" stroked="f" coordsize="2647519,2612594" o:gfxdata="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WvL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2873f" focussize="0,0"/>
                  <v:stroke on="f"/>
                  <v:imagedata o:title=""/>
                  <o:lock v:ext="edit" aspectratio="f"/>
                </v:shape>
                <v:shape id="Freeform: Shape 10" o:spid="_x0000_s1026" o:spt="100" style="position:absolute;left:1205345;top:519696;flip:x y;height:758996;width:768950;rotation:11796480f;v-text-anchor:middle;" fillcolor="#0072C7 [3205]" filled="t" stroked="f" coordsize="2647519,2612594" o:gfxdata="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MeJW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18232;top:1395762;flip:x y;height:443984;width:449816;rotation:11796480f;v-text-anchor:middle;" fillcolor="#0072C7 [3205]" filled="t" stroked="f" coordsize="2647519,2612594" o:gfxdata="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h8nGugAAANs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0316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663756;top:-5283698;flip:x y;height:443984;width:449816;rotation:11796480f;v-text-anchor:middle;" fillcolor="#0072C7 [3205]" filled="t" stroked="f" coordsize="2647519,2612594" o:gfxdata="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Y5E2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596689;top:461645;flip:x y;height:277258;width:280887;rotation:11796480f;v-text-anchor:middle;" fillcolor="#0072C7 [3205]" filled="t" stroked="f" coordsize="2647519,2612594" o:gfxdata="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lhe+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14417f" focussize="0,0"/>
                  <v:stroke on="f" joinstyle="miter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884FCF"/>
    <w:multiLevelType w:val="singleLevel"/>
    <w:tmpl w:val="B6884FC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10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</w:abstractNum>
  <w:abstractNum w:abstractNumId="2">
    <w:nsid w:val="112E54D5"/>
    <w:multiLevelType w:val="multilevel"/>
    <w:tmpl w:val="112E54D5"/>
    <w:lvl w:ilvl="0" w:tentative="0">
      <w:start w:val="1"/>
      <w:numFmt w:val="bullet"/>
      <w:pStyle w:val="16"/>
      <w:lvlText w:val=""/>
      <w:lvlJc w:val="left"/>
      <w:pPr>
        <w:ind w:left="72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compat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838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04838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6167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  <w:rsid w:val="6F205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1" w:semiHidden="0" w:name="Normal"/>
    <w:lsdException w:qFormat="1" w:unhideWhenUsed="0" w:uiPriority="9" w:semiHidden="0" w:name="heading 1"/>
    <w:lsdException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name="header"/>
    <w:lsdException w:qFormat="1"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qFormat="1"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1"/>
    <w:pPr>
      <w:widowControl w:val="0"/>
      <w:autoSpaceDE w:val="0"/>
      <w:autoSpaceDN w:val="0"/>
      <w:adjustRightInd w:val="0"/>
    </w:pPr>
    <w:rPr>
      <w:rFonts w:eastAsia="Times New Roman" w:cs="Times New Roman" w:asciiTheme="minorHAnsi" w:hAnsiTheme="minorHAns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pBdr>
        <w:top w:val="single" w:color="2C567A" w:themeColor="accent1" w:sz="24" w:space="8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6"/>
    <w:uiPriority w:val="9"/>
    <w:pPr>
      <w:kinsoku w:val="0"/>
      <w:overflowPunct w:val="0"/>
      <w:spacing w:before="360" w:after="120"/>
      <w:outlineLvl w:val="1"/>
    </w:pPr>
    <w:rPr>
      <w:rFonts w:cs="Georgia" w:asciiTheme="majorHAnsi" w:hAnsiTheme="majorHAnsi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4"/>
    <w:semiHidden/>
    <w:qFormat/>
    <w:uiPriority w:val="1"/>
    <w:rPr>
      <w:sz w:val="20"/>
      <w:szCs w:val="20"/>
    </w:rPr>
  </w:style>
  <w:style w:type="paragraph" w:styleId="7">
    <w:name w:val="Date"/>
    <w:basedOn w:val="1"/>
    <w:next w:val="1"/>
    <w:link w:val="24"/>
    <w:qFormat/>
    <w:uiPriority w:val="99"/>
    <w:pPr>
      <w:spacing w:line="480" w:lineRule="auto"/>
    </w:pPr>
  </w:style>
  <w:style w:type="paragraph" w:styleId="8">
    <w:name w:val="footer"/>
    <w:basedOn w:val="1"/>
    <w:link w:val="19"/>
    <w:semiHidden/>
    <w:qFormat/>
    <w:uiPriority w:val="99"/>
    <w:pPr>
      <w:tabs>
        <w:tab w:val="center" w:pos="4680"/>
        <w:tab w:val="right" w:pos="9360"/>
      </w:tabs>
    </w:pPr>
  </w:style>
  <w:style w:type="paragraph" w:styleId="9">
    <w:name w:val="header"/>
    <w:basedOn w:val="1"/>
    <w:link w:val="18"/>
    <w:semiHidden/>
    <w:qFormat/>
    <w:uiPriority w:val="99"/>
    <w:pPr>
      <w:tabs>
        <w:tab w:val="center" w:pos="4680"/>
        <w:tab w:val="right" w:pos="9360"/>
      </w:tabs>
    </w:pPr>
  </w:style>
  <w:style w:type="paragraph" w:styleId="10">
    <w:name w:val="List Bullet"/>
    <w:basedOn w:val="1"/>
    <w:uiPriority w:val="99"/>
    <w:pPr>
      <w:numPr>
        <w:ilvl w:val="0"/>
        <w:numId w:val="1"/>
      </w:numPr>
      <w:contextualSpacing/>
    </w:pPr>
    <w:rPr>
      <w:rFonts w:cs="Georgia"/>
    </w:rPr>
  </w:style>
  <w:style w:type="character" w:styleId="11">
    <w:name w:val="Strong"/>
    <w:basedOn w:val="4"/>
    <w:semiHidden/>
    <w:qFormat/>
    <w:uiPriority w:val="22"/>
    <w:rPr>
      <w:b/>
      <w:bCs/>
      <w:color w:val="666666" w:themeColor="accent4"/>
      <w14:textFill>
        <w14:solidFill>
          <w14:schemeClr w14:val="accent4"/>
        </w14:solidFill>
      </w14:textFill>
    </w:rPr>
  </w:style>
  <w:style w:type="table" w:styleId="12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itle"/>
    <w:basedOn w:val="6"/>
    <w:next w:val="1"/>
    <w:link w:val="20"/>
    <w:qFormat/>
    <w:uiPriority w:val="10"/>
    <w:pPr>
      <w:pBdr>
        <w:bottom w:val="single" w:color="2C567A" w:themeColor="accent1" w:sz="24" w:space="8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character" w:customStyle="1" w:styleId="14">
    <w:name w:val="Body Text Char"/>
    <w:basedOn w:val="4"/>
    <w:link w:val="6"/>
    <w:semiHidden/>
    <w:qFormat/>
    <w:uiPriority w:val="1"/>
    <w:rPr>
      <w:rFonts w:cs="Georgia" w:asciiTheme="minorHAnsi" w:hAnsiTheme="minorHAnsi"/>
    </w:rPr>
  </w:style>
  <w:style w:type="character" w:customStyle="1" w:styleId="15">
    <w:name w:val="Heading 1 Char"/>
    <w:basedOn w:val="4"/>
    <w:link w:val="2"/>
    <w:uiPriority w:val="9"/>
    <w:rPr>
      <w:rFonts w:cs="Georgia" w:asciiTheme="majorHAnsi" w:hAnsiTheme="majorHAnsi"/>
      <w:b/>
      <w:bCs/>
      <w:color w:val="2C567A" w:themeColor="accent1"/>
      <w:sz w:val="28"/>
      <w14:textFill>
        <w14:solidFill>
          <w14:schemeClr w14:val="accent1"/>
        </w14:solidFill>
      </w14:textFill>
    </w:rPr>
  </w:style>
  <w:style w:type="paragraph" w:styleId="16">
    <w:name w:val="List Paragraph"/>
    <w:basedOn w:val="6"/>
    <w:semiHidden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paragraph" w:customStyle="1" w:styleId="17">
    <w:name w:val="Table Paragraph"/>
    <w:basedOn w:val="1"/>
    <w:semiHidden/>
    <w:qFormat/>
    <w:uiPriority w:val="1"/>
    <w:rPr>
      <w:rFonts w:ascii="Times New Roman" w:hAnsi="Times New Roman"/>
      <w:sz w:val="24"/>
      <w:szCs w:val="24"/>
    </w:rPr>
  </w:style>
  <w:style w:type="character" w:customStyle="1" w:styleId="18">
    <w:name w:val="Header Char"/>
    <w:basedOn w:val="4"/>
    <w:link w:val="9"/>
    <w:semiHidden/>
    <w:uiPriority w:val="99"/>
    <w:rPr>
      <w:rFonts w:ascii="Georgia" w:hAnsi="Georgia" w:cs="Georgia"/>
      <w:sz w:val="22"/>
      <w:szCs w:val="22"/>
    </w:rPr>
  </w:style>
  <w:style w:type="character" w:customStyle="1" w:styleId="19">
    <w:name w:val="Footer Char"/>
    <w:basedOn w:val="4"/>
    <w:link w:val="8"/>
    <w:semiHidden/>
    <w:qFormat/>
    <w:uiPriority w:val="99"/>
    <w:rPr>
      <w:rFonts w:ascii="Georgia" w:hAnsi="Georgia" w:cs="Georgia"/>
      <w:sz w:val="22"/>
      <w:szCs w:val="22"/>
    </w:rPr>
  </w:style>
  <w:style w:type="character" w:customStyle="1" w:styleId="20">
    <w:name w:val="Title Char"/>
    <w:basedOn w:val="4"/>
    <w:link w:val="13"/>
    <w:qFormat/>
    <w:uiPriority w:val="10"/>
    <w:rPr>
      <w:rFonts w:cs="Georgia"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paragraph" w:customStyle="1" w:styleId="21">
    <w:name w:val="Information"/>
    <w:basedOn w:val="6"/>
    <w:qFormat/>
    <w:uiPriority w:val="1"/>
    <w:pPr>
      <w:kinsoku w:val="0"/>
      <w:overflowPunct w:val="0"/>
      <w:spacing w:before="4"/>
    </w:pPr>
    <w:rPr>
      <w:color w:val="666666" w:themeColor="accent4"/>
      <w:szCs w:val="17"/>
      <w14:textFill>
        <w14:solidFill>
          <w14:schemeClr w14:val="accent4"/>
        </w14:solidFill>
      </w14:textFill>
    </w:rPr>
  </w:style>
  <w:style w:type="paragraph" w:customStyle="1" w:styleId="22">
    <w:name w:val="Dates"/>
    <w:basedOn w:val="6"/>
    <w:qFormat/>
    <w:uiPriority w:val="0"/>
    <w:pPr>
      <w:kinsoku w:val="0"/>
      <w:overflowPunct w:val="0"/>
    </w:pPr>
    <w:rPr>
      <w:b/>
      <w:color w:val="000000" w:themeColor="text1"/>
      <w:sz w:val="18"/>
      <w14:textFill>
        <w14:solidFill>
          <w14:schemeClr w14:val="tx1"/>
        </w14:solidFill>
      </w14:textFill>
    </w:rPr>
  </w:style>
  <w:style w:type="character" w:styleId="23">
    <w:name w:val="Placeholder Text"/>
    <w:basedOn w:val="4"/>
    <w:semiHidden/>
    <w:qFormat/>
    <w:uiPriority w:val="99"/>
    <w:rPr>
      <w:color w:val="808080"/>
    </w:rPr>
  </w:style>
  <w:style w:type="character" w:customStyle="1" w:styleId="24">
    <w:name w:val="Date Char"/>
    <w:basedOn w:val="4"/>
    <w:link w:val="7"/>
    <w:qFormat/>
    <w:uiPriority w:val="99"/>
    <w:rPr>
      <w:rFonts w:cs="Georgia" w:asciiTheme="minorHAnsi" w:hAnsiTheme="minorHAnsi"/>
      <w:sz w:val="22"/>
      <w:szCs w:val="22"/>
    </w:rPr>
  </w:style>
  <w:style w:type="paragraph" w:styleId="25">
    <w:name w:val="No Spacing"/>
    <w:uiPriority w:val="1"/>
    <w:pPr>
      <w:widowControl w:val="0"/>
      <w:autoSpaceDE w:val="0"/>
      <w:autoSpaceDN w:val="0"/>
      <w:adjustRightInd w:val="0"/>
    </w:pPr>
    <w:rPr>
      <w:rFonts w:eastAsia="Times New Roman" w:cs="Georgia" w:asciiTheme="minorHAnsi" w:hAnsiTheme="minorHAnsi"/>
      <w:sz w:val="8"/>
      <w:szCs w:val="22"/>
      <w:lang w:val="en-US" w:eastAsia="en-US" w:bidi="ar-SA"/>
    </w:rPr>
  </w:style>
  <w:style w:type="character" w:customStyle="1" w:styleId="26">
    <w:name w:val="Heading 2 Char"/>
    <w:basedOn w:val="4"/>
    <w:link w:val="3"/>
    <w:qFormat/>
    <w:uiPriority w:val="9"/>
    <w:rPr>
      <w:rFonts w:cs="Georgia" w:asciiTheme="majorHAnsi" w:hAnsiTheme="majorHAnsi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paragraph" w:customStyle="1" w:styleId="27">
    <w:name w:val="Experience"/>
    <w:basedOn w:val="1"/>
    <w:qFormat/>
    <w:uiPriority w:val="0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customStyle="1" w:styleId="28">
    <w:name w:val="School Name"/>
    <w:basedOn w:val="1"/>
    <w:qFormat/>
    <w:uiPriority w:val="1"/>
    <w:rPr>
      <w:rFonts w:cs="Calibri"/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4" Type="http://schemas.openxmlformats.org/officeDocument/2006/relationships/fontTable" Target="fontTable.xml"/><Relationship Id="rId13" Type="http://schemas.openxmlformats.org/officeDocument/2006/relationships/customXml" Target="../customXml/item4.xml"/><Relationship Id="rId12" Type="http://schemas.openxmlformats.org/officeDocument/2006/relationships/customXml" Target="../customXml/item3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HSAN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2B54734DFE884E2C9C01E144E72010F9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8F3AF1D-CB39-4162-959A-98DE72D277E7}"/>
      </w:docPartPr>
      <w:docPartBody>
        <w:p>
          <w:pPr>
            <w:pStyle w:val="23"/>
          </w:pPr>
          <w:r>
            <w:t>Education</w:t>
          </w:r>
        </w:p>
      </w:docPartBody>
    </w:docPart>
    <w:docPart>
      <w:docPartPr>
        <w:name w:val="5A6D554123014343AE303344C1CF8408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5D1ABE-9653-442D-9532-2D0183B4535B}"/>
      </w:docPartPr>
      <w:docPartBody>
        <w:p>
          <w:pPr>
            <w:pStyle w:val="27"/>
          </w:pPr>
          <w:r>
            <w:t>Communication</w:t>
          </w:r>
        </w:p>
      </w:docPartBody>
    </w:docPart>
    <w:docPart>
      <w:docPartPr>
        <w:name w:val="DEF88FBF817043918FAAA6FAC5FD585F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F30412A-AC2F-4450-BD9F-C16DCA6FF46D}"/>
      </w:docPartPr>
      <w:docPartBody>
        <w:p>
          <w:pPr>
            <w:pStyle w:val="31"/>
          </w:pPr>
          <w:r>
            <w:t>References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BD0"/>
    <w:rsid w:val="00DB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C8EB9BEF2D6F4DB4959145972B3F5C3D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4A8E3FBDA2194E969CE729E4C846010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CBEC149530C94545AB4D1166B3EE44D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7">
    <w:name w:val="4FEF5288BD7940B59789CB00EE659D74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8">
    <w:name w:val="EE84039FCD0946268B19AF71C3AF92C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9">
    <w:name w:val="0EE2FE5F831B4B92A4CB284C4E90CC38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0">
    <w:name w:val="EB64F7C9938B44B6B63E085AA94EDEF3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1">
    <w:name w:val="C0B43C18CC594E12915157230DF39E8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2">
    <w:name w:val="D584AE7A04D342CBB3BA7B217DDC7215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3">
    <w:name w:val="EE8D2C83F4E64FFE88DC33A8FB3FE852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4">
    <w:name w:val="14AE53CA75CD4887B322838F3AF731E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5">
    <w:name w:val="F064073ECDCD4B5A932B2328FA2E669E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6">
    <w:name w:val="82F540065D5B41F08732629F98C4FD7B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7">
    <w:name w:val="DF34DF7435EC4B508A03A6B517B7BB8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8">
    <w:name w:val="1C8B9F0D8DDF4264908C9E9B8415F70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9">
    <w:name w:val="3FAA91979A81425A9DEC480CD0D6FA52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0">
    <w:name w:val="F070D245A89E43E395EC25BF74AC0BAB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1">
    <w:name w:val="10D02D8BF99C4E19A676F5DD438A687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2">
    <w:name w:val="348FDA9C00354B5592DDE5165C87968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3">
    <w:name w:val="2B54734DFE884E2C9C01E144E72010F9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4">
    <w:name w:val="1E7DDB4CC64342AA9EFA8569190875CE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5">
    <w:name w:val="F73E534B09F5462691430D80B3C6846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6">
    <w:name w:val="51C33B6E940748ABA643A7621D4B846B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7">
    <w:name w:val="5A6D554123014343AE303344C1CF8408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8">
    <w:name w:val="2D95D99F816A458E99C79CDF8D8F95C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9">
    <w:name w:val="ADFED20DA5E042BDAEF271E17B20442D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0">
    <w:name w:val="4FCF044ED6C94B0CAD96EDF4492EE79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1">
    <w:name w:val="DEF88FBF817043918FAAA6FAC5FD585F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2">
    <w:name w:val="A278531FF9924B378A9477052ABF920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3">
    <w:name w:val="0E009A6FBB0A4757A9D358586702747D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4">
    <w:name w:val="8C24A3F3AB33444183499007D313EBC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5">
    <w:name w:val="A0596B666A124908908A2492F776E47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6">
    <w:name w:val="E4FE823CD93B4702AF8ABA4561A324F2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styleId="37">
    <w:name w:val="Placeholder Text"/>
    <w:basedOn w:val="2"/>
    <w:semiHidden/>
    <w:qFormat/>
    <w:uiPriority w:val="99"/>
    <w:rPr>
      <w:color w:val="808080"/>
    </w:rPr>
  </w:style>
  <w:style w:type="paragraph" w:customStyle="1" w:styleId="38">
    <w:name w:val="2F8C1D3AB9F748368E24967074602E0F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/>
</ds:datastoreItem>
</file>

<file path=customXml/itemProps3.xml><?xml version="1.0" encoding="utf-8"?>
<ds:datastoreItem xmlns:ds="http://schemas.openxmlformats.org/officeDocument/2006/customXml" ds:itemID="{B6377303-89CA-48CF-B410-2734A6C94E85}">
  <ds:schemaRefs/>
</ds:datastoreItem>
</file>

<file path=customXml/itemProps4.xml><?xml version="1.0" encoding="utf-8"?>
<ds:datastoreItem xmlns:ds="http://schemas.openxmlformats.org/officeDocument/2006/customXml" ds:itemID="{4F8C0207-4C1F-41E3-A496-BDC896D617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Pages>1</Pages>
  <Words>186</Words>
  <Characters>1061</Characters>
  <Lines>8</Lines>
  <Paragraphs>2</Paragraphs>
  <TotalTime>4</TotalTime>
  <ScaleCrop>false</ScaleCrop>
  <LinksUpToDate>false</LinksUpToDate>
  <CharactersWithSpaces>1245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2022-06-30T15:39:00Z</dcterms:created>
  <dcterms:modified xsi:type="dcterms:W3CDTF">2022-06-30T16:04:35Z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1033-11.2.0.11156</vt:lpwstr>
  </property>
  <property fmtid="{D5CDD505-2E9C-101B-9397-08002B2CF9AE}" pid="4" name="ICV">
    <vt:lpwstr>5597DE06F3F844EFB030D30A20E3BFEF</vt:lpwstr>
  </property>
</Properties>
</file>